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9457" w14:textId="77777777" w:rsidR="00C670F7" w:rsidRDefault="00C670F7" w:rsidP="00083CAD">
      <w:pPr>
        <w:pStyle w:val="AUTODOCBulletLevel1"/>
        <w:numPr>
          <w:ilvl w:val="0"/>
          <w:numId w:val="0"/>
        </w:num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bottom w:w="227" w:type="dxa"/>
        </w:tblCellMar>
        <w:tblLook w:val="04A0" w:firstRow="1" w:lastRow="0" w:firstColumn="1" w:lastColumn="0" w:noHBand="0" w:noVBand="1"/>
      </w:tblPr>
      <w:tblGrid>
        <w:gridCol w:w="2410"/>
        <w:gridCol w:w="8056"/>
      </w:tblGrid>
      <w:tr w:rsidR="00C670F7" w14:paraId="1DC5FE2E" w14:textId="77777777" w:rsidTr="00DE1CE4">
        <w:tc>
          <w:tcPr>
            <w:tcW w:w="2410" w:type="dxa"/>
            <w:tcBorders>
              <w:top w:val="single" w:sz="8" w:space="0" w:color="E8E8E8" w:themeColor="text1" w:themeTint="1A"/>
            </w:tcBorders>
          </w:tcPr>
          <w:p w14:paraId="2C0D26E5" w14:textId="77777777" w:rsidR="00C670F7" w:rsidRPr="00D07581" w:rsidRDefault="00C670F7" w:rsidP="00DE1CE4">
            <w:pPr>
              <w:pStyle w:val="Heading4"/>
              <w:keepNext w:val="0"/>
              <w:keepLines w:val="0"/>
              <w:spacing w:before="0"/>
              <w:rPr>
                <w:rFonts w:cstheme="minorHAnsi"/>
              </w:rPr>
            </w:pPr>
            <w:r w:rsidRPr="00D07581">
              <w:rPr>
                <w:rFonts w:cstheme="minorHAnsi"/>
              </w:rPr>
              <w:t>[[SECTION_TITLE]]</w:t>
            </w:r>
          </w:p>
        </w:tc>
        <w:tc>
          <w:tcPr>
            <w:tcW w:w="8056" w:type="dxa"/>
            <w:tcBorders>
              <w:top w:val="single" w:sz="8" w:space="0" w:color="E8E8E8" w:themeColor="text1" w:themeTint="1A"/>
            </w:tcBorders>
          </w:tcPr>
          <w:p w14:paraId="0F99E3D4" w14:textId="77777777" w:rsidR="00C670F7" w:rsidRPr="00083CAD" w:rsidRDefault="00C670F7" w:rsidP="00DE1CE4">
            <w:pPr>
              <w:pStyle w:val="AUTODOCBulletLevel1"/>
            </w:pPr>
            <w:r w:rsidRPr="00083CAD">
              <w:t>[[SECTION_CONTENT]]</w:t>
            </w:r>
          </w:p>
        </w:tc>
      </w:tr>
    </w:tbl>
    <w:p w14:paraId="649B11F7" w14:textId="77777777" w:rsidR="00C670F7" w:rsidRPr="0080392E" w:rsidRDefault="00C670F7" w:rsidP="00083CAD">
      <w:pPr>
        <w:pStyle w:val="AUTODOCBulletLevel1"/>
        <w:numPr>
          <w:ilvl w:val="0"/>
          <w:numId w:val="0"/>
        </w:numPr>
      </w:pPr>
    </w:p>
    <w:sectPr w:rsidR="00C670F7" w:rsidRPr="0080392E" w:rsidSect="00F042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AEFC7" w14:textId="77777777" w:rsidR="005D771F" w:rsidRPr="00A52790" w:rsidRDefault="005D771F" w:rsidP="00A52790">
      <w:r>
        <w:separator/>
      </w:r>
    </w:p>
  </w:endnote>
  <w:endnote w:type="continuationSeparator" w:id="0">
    <w:p w14:paraId="52A3AA82" w14:textId="77777777" w:rsidR="005D771F" w:rsidRPr="00A52790" w:rsidRDefault="005D771F" w:rsidP="00A5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95C51" w14:textId="77777777" w:rsidR="00277233" w:rsidRDefault="00277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1604" w14:textId="3D72747F" w:rsidR="0080392E" w:rsidRDefault="0080392E" w:rsidP="0054312F">
    <w:pPr>
      <w:pStyle w:val="HeaderFooter"/>
    </w:pPr>
    <w:r w:rsidRPr="00A52790">
      <w:t xml:space="preserve">© </w:t>
    </w:r>
    <w:r w:rsidRPr="00A52790">
      <w:fldChar w:fldCharType="begin"/>
    </w:r>
    <w:r w:rsidRPr="00A52790">
      <w:instrText xml:space="preserve"> DATE \@ "yyyy" </w:instrText>
    </w:r>
    <w:r w:rsidRPr="00A52790">
      <w:fldChar w:fldCharType="separate"/>
    </w:r>
    <w:r w:rsidR="00577899">
      <w:rPr>
        <w:noProof/>
      </w:rPr>
      <w:t>2026</w:t>
    </w:r>
    <w:r w:rsidRPr="00A52790">
      <w:fldChar w:fldCharType="end"/>
    </w:r>
    <w:r w:rsidRPr="00A52790">
      <w:t xml:space="preserve"> </w:t>
    </w:r>
    <w:proofErr w:type="spellStart"/>
    <w:r w:rsidRPr="00A52790">
      <w:t>Zenzero</w:t>
    </w:r>
    <w:proofErr w:type="spellEnd"/>
    <w:r w:rsidRPr="00A52790">
      <w:t xml:space="preserve"> − All Rights Reserved. Confidential and Proprietary. Not for distribution. For more information please reach out via </w:t>
    </w:r>
    <w:hyperlink r:id="rId1" w:history="1">
      <w:r w:rsidRPr="00A52790">
        <w:rPr>
          <w:rStyle w:val="Hyperlink"/>
        </w:rPr>
        <w:t>hello@zenzero.co.uk</w:t>
      </w:r>
    </w:hyperlink>
    <w:r w:rsidRPr="00A52790">
      <w:t xml:space="preserve">. </w:t>
    </w:r>
    <w:r>
      <w:t xml:space="preserve"> </w:t>
    </w:r>
    <w:r w:rsidRPr="00A52790">
      <w:fldChar w:fldCharType="begin"/>
    </w:r>
    <w:r w:rsidRPr="00A52790">
      <w:instrText xml:space="preserve"> PAGE   \* MERGEFORMAT </w:instrText>
    </w:r>
    <w:r w:rsidRPr="00A52790">
      <w:fldChar w:fldCharType="separate"/>
    </w:r>
    <w:r w:rsidRPr="00A52790">
      <w:t>1</w:t>
    </w:r>
    <w:r w:rsidRPr="00A52790">
      <w:fldChar w:fldCharType="end"/>
    </w:r>
    <w:r w:rsidRPr="00A52790">
      <w:t xml:space="preserve"> of </w:t>
    </w:r>
    <w:fldSimple w:instr=" NUMPAGES   \* MERGEFORMAT ">
      <w:r w:rsidRPr="00A52790">
        <w:t>1</w:t>
      </w:r>
    </w:fldSimple>
  </w:p>
  <w:p w14:paraId="40E17E2E" w14:textId="77777777" w:rsidR="0054312F" w:rsidRDefault="0054312F" w:rsidP="00611E0F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E4D3" w14:textId="5A39870C" w:rsidR="00950ACA" w:rsidRPr="00D75B96" w:rsidRDefault="00611E0F" w:rsidP="00611E0F">
    <w:pPr>
      <w:pStyle w:val="HeaderFooter"/>
    </w:pPr>
    <w:r w:rsidRPr="00A52790">
      <w:t xml:space="preserve">© </w:t>
    </w:r>
    <w:r w:rsidRPr="00A52790">
      <w:fldChar w:fldCharType="begin"/>
    </w:r>
    <w:r w:rsidRPr="00A52790">
      <w:instrText xml:space="preserve"> DATE \@ "yyyy" </w:instrText>
    </w:r>
    <w:r w:rsidRPr="00A52790">
      <w:fldChar w:fldCharType="separate"/>
    </w:r>
    <w:r w:rsidR="00577899">
      <w:rPr>
        <w:noProof/>
      </w:rPr>
      <w:t>2026</w:t>
    </w:r>
    <w:r w:rsidRPr="00A52790">
      <w:fldChar w:fldCharType="end"/>
    </w:r>
    <w:r w:rsidRPr="00A52790">
      <w:t xml:space="preserve"> </w:t>
    </w:r>
    <w:proofErr w:type="spellStart"/>
    <w:r w:rsidRPr="00A52790">
      <w:t>Zenzero</w:t>
    </w:r>
    <w:proofErr w:type="spellEnd"/>
    <w:r w:rsidRPr="00A52790">
      <w:t xml:space="preserve"> − All Rights Reserved. Confidential and Proprietary. Not for distribution. For more information please reach out via</w:t>
    </w:r>
    <w:r>
      <w:t xml:space="preserve"> </w:t>
    </w:r>
    <w:hyperlink r:id="rId1" w:history="1">
      <w:r w:rsidRPr="00E22BB6">
        <w:rPr>
          <w:rStyle w:val="Hyperlink"/>
        </w:rPr>
        <w:t>hello@zenzero.co.uk</w:t>
      </w:r>
    </w:hyperlink>
    <w:r w:rsidRPr="00A52790">
      <w:t xml:space="preserve">. </w:t>
    </w:r>
    <w:r>
      <w:t xml:space="preserve"> </w:t>
    </w:r>
    <w:r w:rsidRPr="00A52790">
      <w:fldChar w:fldCharType="begin"/>
    </w:r>
    <w:r w:rsidRPr="00A52790">
      <w:instrText xml:space="preserve"> PAGE   \* MERGEFORMAT </w:instrText>
    </w:r>
    <w:r w:rsidRPr="00A52790">
      <w:fldChar w:fldCharType="separate"/>
    </w:r>
    <w:r w:rsidRPr="00A52790">
      <w:t>1</w:t>
    </w:r>
    <w:r w:rsidRPr="00A52790">
      <w:fldChar w:fldCharType="end"/>
    </w:r>
    <w:r w:rsidRPr="00A52790">
      <w:t xml:space="preserve"> of </w:t>
    </w:r>
    <w:fldSimple w:instr=" NUMPAGES   \* MERGEFORMAT ">
      <w:r w:rsidRPr="00A52790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26182" w14:textId="77777777" w:rsidR="005D771F" w:rsidRPr="00A52790" w:rsidRDefault="005D771F" w:rsidP="00A52790">
      <w:r>
        <w:separator/>
      </w:r>
    </w:p>
  </w:footnote>
  <w:footnote w:type="continuationSeparator" w:id="0">
    <w:p w14:paraId="4C045C77" w14:textId="77777777" w:rsidR="005D771F" w:rsidRPr="00A52790" w:rsidRDefault="005D771F" w:rsidP="00A52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5256" w14:textId="77777777" w:rsidR="00277233" w:rsidRDefault="002772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9563E" w14:textId="0140A919" w:rsidR="00F042B0" w:rsidRDefault="00F042B0" w:rsidP="00F042B0">
    <w:pPr>
      <w:pStyle w:val="HeaderFooter"/>
    </w:pPr>
    <w:r>
      <w:t>{</w:t>
    </w:r>
    <w:proofErr w:type="spellStart"/>
    <w:r>
      <w:t>documentTitle</w:t>
    </w:r>
    <w:proofErr w:type="spellEnd"/>
    <w:r>
      <w:t>} – {</w:t>
    </w:r>
    <w:proofErr w:type="spellStart"/>
    <w:r>
      <w:t>issueDate</w:t>
    </w:r>
    <w:proofErr w:type="spellEnd"/>
    <w:r>
      <w:t>}</w:t>
    </w:r>
  </w:p>
  <w:p w14:paraId="68BAB40B" w14:textId="3BDB7DF9" w:rsidR="00BA22C5" w:rsidRDefault="00BA22C5" w:rsidP="00EA06E3">
    <w:pPr>
      <w:pStyle w:val="HeaderFoot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EBE9" w14:textId="77777777" w:rsidR="00277233" w:rsidRPr="007A33C9" w:rsidRDefault="00277233" w:rsidP="00277233">
    <w:pPr>
      <w:pStyle w:val="HeaderFooter"/>
      <w:jc w:val="left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25BF3FC" wp14:editId="4CAC0774">
          <wp:simplePos x="0" y="0"/>
          <wp:positionH relativeFrom="margin">
            <wp:align>center</wp:align>
          </wp:positionH>
          <wp:positionV relativeFrom="paragraph">
            <wp:posOffset>-2459990</wp:posOffset>
          </wp:positionV>
          <wp:extent cx="6645275" cy="3474085"/>
          <wp:effectExtent l="0" t="0" r="3175" b="0"/>
          <wp:wrapTopAndBottom/>
          <wp:docPr id="1765984951" name="Graphic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5984951" name="Graphic 1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549" cy="3474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EA6BF2F" wp14:editId="5E016A4E">
          <wp:simplePos x="0" y="0"/>
          <wp:positionH relativeFrom="column">
            <wp:posOffset>4641850</wp:posOffset>
          </wp:positionH>
          <wp:positionV relativeFrom="paragraph">
            <wp:posOffset>501650</wp:posOffset>
          </wp:positionV>
          <wp:extent cx="1805940" cy="358775"/>
          <wp:effectExtent l="0" t="0" r="3810" b="3175"/>
          <wp:wrapNone/>
          <wp:docPr id="1516160642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636104" name="Graphic 266636104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5940" cy="35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460"/>
      <w:gridCol w:w="6"/>
    </w:tblGrid>
    <w:tr w:rsidR="00277233" w14:paraId="662ACEF9" w14:textId="77777777" w:rsidTr="00DE40AF">
      <w:tc>
        <w:tcPr>
          <w:tcW w:w="10460" w:type="dxa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0454"/>
            <w:gridCol w:w="6"/>
          </w:tblGrid>
          <w:tr w:rsidR="00277233" w14:paraId="68302E2E" w14:textId="77777777" w:rsidTr="00DE40AF">
            <w:tc>
              <w:tcPr>
                <w:tcW w:w="10454" w:type="dxa"/>
                <w:vAlign w:val="center"/>
              </w:tcPr>
              <w:p w14:paraId="01CA37B8" w14:textId="77777777" w:rsidR="00277233" w:rsidRDefault="00277233" w:rsidP="00277233">
                <w:pPr>
                  <w:pStyle w:val="Subtitle"/>
                </w:pPr>
                <w:r w:rsidRPr="00BC5883">
                  <w:t>[[DOCUMENT_TYPE]]</w:t>
                </w:r>
              </w:p>
              <w:p w14:paraId="130B08B3" w14:textId="4756EDEE" w:rsidR="00277233" w:rsidRPr="00E9599D" w:rsidRDefault="00277233" w:rsidP="00577899">
                <w:pPr>
                  <w:pStyle w:val="Title"/>
                </w:pPr>
                <w:r w:rsidRPr="008229A7">
                  <w:t>[[DOCUMENT_TITLE]]</w:t>
                </w:r>
              </w:p>
            </w:tc>
            <w:tc>
              <w:tcPr>
                <w:tcW w:w="6" w:type="dxa"/>
                <w:vAlign w:val="center"/>
              </w:tcPr>
              <w:p w14:paraId="295976D2" w14:textId="77777777" w:rsidR="00277233" w:rsidRDefault="00277233" w:rsidP="00277233">
                <w:pPr>
                  <w:pStyle w:val="HeaderFooter"/>
                </w:pPr>
              </w:p>
            </w:tc>
          </w:tr>
        </w:tbl>
        <w:p w14:paraId="1B687706" w14:textId="77777777" w:rsidR="00277233" w:rsidRDefault="00277233" w:rsidP="00277233"/>
      </w:tc>
      <w:tc>
        <w:tcPr>
          <w:tcW w:w="6" w:type="dxa"/>
          <w:vAlign w:val="center"/>
        </w:tcPr>
        <w:p w14:paraId="11AAF2A1" w14:textId="77777777" w:rsidR="00277233" w:rsidRDefault="00277233" w:rsidP="00277233">
          <w:pPr>
            <w:pStyle w:val="HeaderFooter"/>
          </w:pPr>
        </w:p>
      </w:tc>
    </w:tr>
  </w:tbl>
  <w:p w14:paraId="31A9CFBF" w14:textId="77777777" w:rsidR="00D07581" w:rsidRPr="00277233" w:rsidRDefault="00D07581" w:rsidP="002772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5.8pt;height:385.8pt" o:bullet="t">
        <v:imagedata r:id="rId1" o:title="ic_fluent_ios_arrow_rtl_24_filled"/>
      </v:shape>
    </w:pict>
  </w:numPicBullet>
  <w:numPicBullet w:numPicBulletId="1">
    <w:pict>
      <v:shape id="_x0000_i1026" type="#_x0000_t75" style="width:385.8pt;height:385.8pt" o:bullet="t">
        <v:imagedata r:id="rId2" o:title="ic_fluent_ios_arrow_rtl_24_filled (1)"/>
      </v:shape>
    </w:pict>
  </w:numPicBullet>
  <w:abstractNum w:abstractNumId="0" w15:restartNumberingAfterBreak="0">
    <w:nsid w:val="04194FD5"/>
    <w:multiLevelType w:val="hybridMultilevel"/>
    <w:tmpl w:val="AD84529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F098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03AA3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145C3BE5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4" w15:restartNumberingAfterBreak="0">
    <w:nsid w:val="14942EF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E168D6"/>
    <w:multiLevelType w:val="hybridMultilevel"/>
    <w:tmpl w:val="C77C7D4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E183A"/>
    <w:multiLevelType w:val="multilevel"/>
    <w:tmpl w:val="C77C7D4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65413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8" w15:restartNumberingAfterBreak="0">
    <w:nsid w:val="31F82FE6"/>
    <w:multiLevelType w:val="hybridMultilevel"/>
    <w:tmpl w:val="9F9A5770"/>
    <w:lvl w:ilvl="0" w:tplc="E9BA3844">
      <w:start w:val="1"/>
      <w:numFmt w:val="bullet"/>
      <w:pStyle w:val="AUTODOCBulletLevel1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3516C"/>
    <w:multiLevelType w:val="hybridMultilevel"/>
    <w:tmpl w:val="E1BC7996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E0A6A"/>
    <w:multiLevelType w:val="hybridMultilevel"/>
    <w:tmpl w:val="106C45B2"/>
    <w:lvl w:ilvl="0" w:tplc="1C2654BE">
      <w:start w:val="1"/>
      <w:numFmt w:val="decimal"/>
      <w:pStyle w:val="AUTODOCNumberList1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C67BE6"/>
    <w:multiLevelType w:val="hybridMultilevel"/>
    <w:tmpl w:val="0AB65E3C"/>
    <w:lvl w:ilvl="0" w:tplc="71F425F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F7D2A"/>
    <w:multiLevelType w:val="hybridMultilevel"/>
    <w:tmpl w:val="2D2EC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951C6"/>
    <w:multiLevelType w:val="hybridMultilevel"/>
    <w:tmpl w:val="C9A8C1BC"/>
    <w:lvl w:ilvl="0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284364"/>
    <w:multiLevelType w:val="hybridMultilevel"/>
    <w:tmpl w:val="52A855B8"/>
    <w:lvl w:ilvl="0" w:tplc="C5362936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4860F2"/>
    <w:multiLevelType w:val="hybridMultilevel"/>
    <w:tmpl w:val="208E5EC6"/>
    <w:lvl w:ilvl="0" w:tplc="683C39C8">
      <w:start w:val="1"/>
      <w:numFmt w:val="bullet"/>
      <w:pStyle w:val="AUTODOCBulletLevel2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56655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87041A"/>
    <w:multiLevelType w:val="hybridMultilevel"/>
    <w:tmpl w:val="14BCE3FE"/>
    <w:lvl w:ilvl="0" w:tplc="21005A6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3242AB"/>
    <w:multiLevelType w:val="hybridMultilevel"/>
    <w:tmpl w:val="DE284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A5F01"/>
    <w:multiLevelType w:val="hybridMultilevel"/>
    <w:tmpl w:val="FBF0E4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769BE"/>
    <w:multiLevelType w:val="hybridMultilevel"/>
    <w:tmpl w:val="B366C468"/>
    <w:lvl w:ilvl="0" w:tplc="21005A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620CF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22" w15:restartNumberingAfterBreak="0">
    <w:nsid w:val="7C6D2261"/>
    <w:multiLevelType w:val="hybridMultilevel"/>
    <w:tmpl w:val="CF78B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967667">
    <w:abstractNumId w:val="16"/>
  </w:num>
  <w:num w:numId="2" w16cid:durableId="1760178372">
    <w:abstractNumId w:val="4"/>
  </w:num>
  <w:num w:numId="3" w16cid:durableId="2090230260">
    <w:abstractNumId w:val="1"/>
  </w:num>
  <w:num w:numId="4" w16cid:durableId="343751849">
    <w:abstractNumId w:val="18"/>
  </w:num>
  <w:num w:numId="5" w16cid:durableId="1057970754">
    <w:abstractNumId w:val="22"/>
  </w:num>
  <w:num w:numId="6" w16cid:durableId="170341925">
    <w:abstractNumId w:val="12"/>
  </w:num>
  <w:num w:numId="7" w16cid:durableId="1988170599">
    <w:abstractNumId w:val="0"/>
  </w:num>
  <w:num w:numId="8" w16cid:durableId="1741559504">
    <w:abstractNumId w:val="9"/>
  </w:num>
  <w:num w:numId="9" w16cid:durableId="430467783">
    <w:abstractNumId w:val="8"/>
  </w:num>
  <w:num w:numId="10" w16cid:durableId="1947615501">
    <w:abstractNumId w:val="17"/>
  </w:num>
  <w:num w:numId="11" w16cid:durableId="86851778">
    <w:abstractNumId w:val="5"/>
  </w:num>
  <w:num w:numId="12" w16cid:durableId="898857223">
    <w:abstractNumId w:val="13"/>
  </w:num>
  <w:num w:numId="13" w16cid:durableId="1196430578">
    <w:abstractNumId w:val="6"/>
  </w:num>
  <w:num w:numId="14" w16cid:durableId="1698701271">
    <w:abstractNumId w:val="7"/>
  </w:num>
  <w:num w:numId="15" w16cid:durableId="1983071190">
    <w:abstractNumId w:val="11"/>
  </w:num>
  <w:num w:numId="16" w16cid:durableId="1452437927">
    <w:abstractNumId w:val="14"/>
  </w:num>
  <w:num w:numId="17" w16cid:durableId="634525360">
    <w:abstractNumId w:val="3"/>
  </w:num>
  <w:num w:numId="18" w16cid:durableId="1238321096">
    <w:abstractNumId w:val="2"/>
  </w:num>
  <w:num w:numId="19" w16cid:durableId="1815487709">
    <w:abstractNumId w:val="21"/>
  </w:num>
  <w:num w:numId="20" w16cid:durableId="1066492310">
    <w:abstractNumId w:val="19"/>
  </w:num>
  <w:num w:numId="21" w16cid:durableId="908420037">
    <w:abstractNumId w:val="15"/>
  </w:num>
  <w:num w:numId="22" w16cid:durableId="1089426260">
    <w:abstractNumId w:val="20"/>
  </w:num>
  <w:num w:numId="23" w16cid:durableId="438646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E3"/>
    <w:rsid w:val="0003400E"/>
    <w:rsid w:val="00056CE9"/>
    <w:rsid w:val="00083CAD"/>
    <w:rsid w:val="00085137"/>
    <w:rsid w:val="000918FF"/>
    <w:rsid w:val="000E4E84"/>
    <w:rsid w:val="00127A51"/>
    <w:rsid w:val="00130EB1"/>
    <w:rsid w:val="0014302B"/>
    <w:rsid w:val="00143BAC"/>
    <w:rsid w:val="00153064"/>
    <w:rsid w:val="00154A2D"/>
    <w:rsid w:val="00173E6D"/>
    <w:rsid w:val="00190989"/>
    <w:rsid w:val="001925E0"/>
    <w:rsid w:val="001970D2"/>
    <w:rsid w:val="001A67BF"/>
    <w:rsid w:val="001C150E"/>
    <w:rsid w:val="001C2671"/>
    <w:rsid w:val="001C5E72"/>
    <w:rsid w:val="001D24CB"/>
    <w:rsid w:val="00224EB4"/>
    <w:rsid w:val="00245296"/>
    <w:rsid w:val="00256D35"/>
    <w:rsid w:val="00273A10"/>
    <w:rsid w:val="00277233"/>
    <w:rsid w:val="002B2428"/>
    <w:rsid w:val="002C03E7"/>
    <w:rsid w:val="002D2F8A"/>
    <w:rsid w:val="00310392"/>
    <w:rsid w:val="003168AE"/>
    <w:rsid w:val="00321C59"/>
    <w:rsid w:val="00321EAA"/>
    <w:rsid w:val="00352D65"/>
    <w:rsid w:val="003650CC"/>
    <w:rsid w:val="003825FA"/>
    <w:rsid w:val="003A6457"/>
    <w:rsid w:val="003B43BA"/>
    <w:rsid w:val="00414017"/>
    <w:rsid w:val="004153B8"/>
    <w:rsid w:val="0042665F"/>
    <w:rsid w:val="00431184"/>
    <w:rsid w:val="00431559"/>
    <w:rsid w:val="00445500"/>
    <w:rsid w:val="0045329C"/>
    <w:rsid w:val="00457605"/>
    <w:rsid w:val="0046420D"/>
    <w:rsid w:val="004642B4"/>
    <w:rsid w:val="0046571F"/>
    <w:rsid w:val="00477C73"/>
    <w:rsid w:val="00494C59"/>
    <w:rsid w:val="004E31BF"/>
    <w:rsid w:val="0052020C"/>
    <w:rsid w:val="0053758B"/>
    <w:rsid w:val="0054312F"/>
    <w:rsid w:val="005610B6"/>
    <w:rsid w:val="00567B11"/>
    <w:rsid w:val="00577899"/>
    <w:rsid w:val="005814E7"/>
    <w:rsid w:val="00581883"/>
    <w:rsid w:val="00581E53"/>
    <w:rsid w:val="00587626"/>
    <w:rsid w:val="00590C2B"/>
    <w:rsid w:val="005A1BAA"/>
    <w:rsid w:val="005C7410"/>
    <w:rsid w:val="005D4886"/>
    <w:rsid w:val="005D771F"/>
    <w:rsid w:val="005E0288"/>
    <w:rsid w:val="005E0C3A"/>
    <w:rsid w:val="005E11B5"/>
    <w:rsid w:val="005F0E5D"/>
    <w:rsid w:val="00611E0F"/>
    <w:rsid w:val="00626583"/>
    <w:rsid w:val="00634DA8"/>
    <w:rsid w:val="00645CD0"/>
    <w:rsid w:val="00661413"/>
    <w:rsid w:val="0066415D"/>
    <w:rsid w:val="00673684"/>
    <w:rsid w:val="00673F14"/>
    <w:rsid w:val="006831A8"/>
    <w:rsid w:val="006A627A"/>
    <w:rsid w:val="006B21A0"/>
    <w:rsid w:val="006B5607"/>
    <w:rsid w:val="006E089F"/>
    <w:rsid w:val="006F1558"/>
    <w:rsid w:val="006F4480"/>
    <w:rsid w:val="00706CF5"/>
    <w:rsid w:val="00717A52"/>
    <w:rsid w:val="00723FB8"/>
    <w:rsid w:val="00746854"/>
    <w:rsid w:val="00782E11"/>
    <w:rsid w:val="007925F0"/>
    <w:rsid w:val="007A124B"/>
    <w:rsid w:val="007A33C9"/>
    <w:rsid w:val="007A7F4E"/>
    <w:rsid w:val="007C1B14"/>
    <w:rsid w:val="007C1C43"/>
    <w:rsid w:val="007C779D"/>
    <w:rsid w:val="0080392E"/>
    <w:rsid w:val="008219ED"/>
    <w:rsid w:val="008229A7"/>
    <w:rsid w:val="00827018"/>
    <w:rsid w:val="00834BBA"/>
    <w:rsid w:val="00846F6D"/>
    <w:rsid w:val="00876CE2"/>
    <w:rsid w:val="0088007C"/>
    <w:rsid w:val="008878C4"/>
    <w:rsid w:val="008C0A1E"/>
    <w:rsid w:val="008C6F2F"/>
    <w:rsid w:val="008E58DD"/>
    <w:rsid w:val="008E6EDF"/>
    <w:rsid w:val="009034D4"/>
    <w:rsid w:val="00911D4B"/>
    <w:rsid w:val="00925D61"/>
    <w:rsid w:val="00950ACA"/>
    <w:rsid w:val="00972028"/>
    <w:rsid w:val="0098232C"/>
    <w:rsid w:val="009A0168"/>
    <w:rsid w:val="009B7E97"/>
    <w:rsid w:val="009C66EC"/>
    <w:rsid w:val="009D4BC8"/>
    <w:rsid w:val="009E544A"/>
    <w:rsid w:val="00A23B3B"/>
    <w:rsid w:val="00A24B4A"/>
    <w:rsid w:val="00A4724F"/>
    <w:rsid w:val="00A52790"/>
    <w:rsid w:val="00A575A3"/>
    <w:rsid w:val="00A829D8"/>
    <w:rsid w:val="00A94A6A"/>
    <w:rsid w:val="00AA41B4"/>
    <w:rsid w:val="00B10CB3"/>
    <w:rsid w:val="00B31AC7"/>
    <w:rsid w:val="00B33069"/>
    <w:rsid w:val="00B347A9"/>
    <w:rsid w:val="00B352C4"/>
    <w:rsid w:val="00B47BA0"/>
    <w:rsid w:val="00B519E9"/>
    <w:rsid w:val="00B56EC4"/>
    <w:rsid w:val="00B65A6A"/>
    <w:rsid w:val="00B90675"/>
    <w:rsid w:val="00B97479"/>
    <w:rsid w:val="00BA22C5"/>
    <w:rsid w:val="00BA417D"/>
    <w:rsid w:val="00BC5883"/>
    <w:rsid w:val="00BD7174"/>
    <w:rsid w:val="00BE07DB"/>
    <w:rsid w:val="00BF7FE2"/>
    <w:rsid w:val="00C10844"/>
    <w:rsid w:val="00C22B60"/>
    <w:rsid w:val="00C266A8"/>
    <w:rsid w:val="00C6026C"/>
    <w:rsid w:val="00C670F7"/>
    <w:rsid w:val="00C76817"/>
    <w:rsid w:val="00CB17C1"/>
    <w:rsid w:val="00CC0119"/>
    <w:rsid w:val="00D00D89"/>
    <w:rsid w:val="00D07581"/>
    <w:rsid w:val="00D468A1"/>
    <w:rsid w:val="00D50239"/>
    <w:rsid w:val="00D57FA5"/>
    <w:rsid w:val="00D74997"/>
    <w:rsid w:val="00D75B96"/>
    <w:rsid w:val="00D8724E"/>
    <w:rsid w:val="00D92848"/>
    <w:rsid w:val="00DA1CE6"/>
    <w:rsid w:val="00DA2466"/>
    <w:rsid w:val="00DB5827"/>
    <w:rsid w:val="00DD2B31"/>
    <w:rsid w:val="00DF69EE"/>
    <w:rsid w:val="00DF6A12"/>
    <w:rsid w:val="00E118A4"/>
    <w:rsid w:val="00E11A5E"/>
    <w:rsid w:val="00E25AE7"/>
    <w:rsid w:val="00E76AF5"/>
    <w:rsid w:val="00E978E3"/>
    <w:rsid w:val="00EA06E3"/>
    <w:rsid w:val="00EC15FB"/>
    <w:rsid w:val="00F042B0"/>
    <w:rsid w:val="00F05F65"/>
    <w:rsid w:val="00F4227D"/>
    <w:rsid w:val="00F760ED"/>
    <w:rsid w:val="00FD3985"/>
    <w:rsid w:val="00FD5BDD"/>
    <w:rsid w:val="00FE22BD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75EBF"/>
  <w15:chartTrackingRefBased/>
  <w15:docId w15:val="{D472454F-D42B-4FEF-9604-7F0DD40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locked="0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FD3985"/>
    <w:rPr>
      <w:sz w:val="22"/>
      <w:szCs w:val="22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321EAA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5F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EA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1EAA"/>
    <w:pPr>
      <w:keepNext/>
      <w:keepLines/>
      <w:spacing w:before="80" w:after="0" w:line="240" w:lineRule="auto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B17C1"/>
    <w:pPr>
      <w:keepNext/>
      <w:keepLines/>
      <w:spacing w:before="80" w:after="40"/>
      <w:outlineLvl w:val="4"/>
    </w:pPr>
    <w:rPr>
      <w:rFonts w:eastAsiaTheme="majorEastAsia" w:cstheme="majorBidi"/>
      <w:color w:val="BF62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070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7C1"/>
    <w:pPr>
      <w:keepNext/>
      <w:keepLines/>
      <w:spacing w:before="40" w:after="0"/>
      <w:outlineLvl w:val="6"/>
    </w:pPr>
    <w:rPr>
      <w:rFonts w:eastAsiaTheme="majorEastAsia" w:cstheme="majorBidi"/>
      <w:color w:val="7070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7C1"/>
    <w:pPr>
      <w:keepNext/>
      <w:keepLines/>
      <w:spacing w:after="0"/>
      <w:outlineLvl w:val="7"/>
    </w:pPr>
    <w:rPr>
      <w:rFonts w:eastAsiaTheme="majorEastAsia" w:cstheme="majorBidi"/>
      <w:i/>
      <w:iCs/>
      <w:color w:val="45454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7C1"/>
    <w:pPr>
      <w:keepNext/>
      <w:keepLines/>
      <w:spacing w:after="0"/>
      <w:outlineLvl w:val="8"/>
    </w:pPr>
    <w:rPr>
      <w:rFonts w:eastAsiaTheme="majorEastAsia" w:cstheme="majorBidi"/>
      <w:color w:val="454545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321EAA"/>
    <w:rPr>
      <w:rFonts w:asciiTheme="majorHAnsi" w:eastAsiaTheme="majorEastAsia" w:hAnsiTheme="majorHAnsi" w:cstheme="majorBidi"/>
      <w:sz w:val="48"/>
      <w:szCs w:val="48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5F0E5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21EAA"/>
    <w:rPr>
      <w:rFonts w:asciiTheme="majorHAnsi" w:eastAsiaTheme="majorEastAsia" w:hAnsiTheme="majorHAnsi" w:cstheme="maj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1EAA"/>
    <w:rPr>
      <w:rFonts w:eastAsiaTheme="majorEastAsia" w:cstheme="majorBidi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7C1"/>
    <w:rPr>
      <w:rFonts w:eastAsiaTheme="majorEastAsia" w:cstheme="majorBidi"/>
      <w:color w:val="BF62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7C1"/>
    <w:rPr>
      <w:rFonts w:eastAsiaTheme="majorEastAsia" w:cstheme="majorBidi"/>
      <w:i/>
      <w:iCs/>
      <w:color w:val="7070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7C1"/>
    <w:rPr>
      <w:rFonts w:eastAsiaTheme="majorEastAsia" w:cstheme="majorBidi"/>
      <w:color w:val="7070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7C1"/>
    <w:rPr>
      <w:rFonts w:eastAsiaTheme="majorEastAsia" w:cstheme="majorBidi"/>
      <w:i/>
      <w:iCs/>
      <w:color w:val="454545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7C1"/>
    <w:rPr>
      <w:rFonts w:eastAsiaTheme="majorEastAsia" w:cstheme="majorBidi"/>
      <w:color w:val="454545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AA"/>
    <w:pPr>
      <w:spacing w:after="0" w:line="240" w:lineRule="auto"/>
      <w:contextualSpacing/>
    </w:pPr>
    <w:rPr>
      <w:rFonts w:eastAsiaTheme="majorEastAsia" w:cstheme="minorHAnsi"/>
      <w:b/>
      <w:bCs/>
      <w:spacing w:val="-10"/>
      <w:kern w:val="28"/>
      <w:sz w:val="72"/>
      <w:szCs w:val="7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321EAA"/>
    <w:rPr>
      <w:rFonts w:eastAsiaTheme="majorEastAsia" w:cstheme="minorHAnsi"/>
      <w:b/>
      <w:bCs/>
      <w:spacing w:val="-10"/>
      <w:kern w:val="28"/>
      <w:sz w:val="72"/>
      <w:szCs w:val="72"/>
      <w14:ligatures w14:val="al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A0"/>
    <w:pPr>
      <w:numPr>
        <w:ilvl w:val="1"/>
      </w:numPr>
      <w:spacing w:after="0" w:line="240" w:lineRule="auto"/>
    </w:pPr>
    <w:rPr>
      <w:rFonts w:eastAsiaTheme="majorEastAsia" w:cstheme="majorBidi"/>
      <w:b/>
      <w:bCs/>
      <w:color w:val="C8C8C8" w:themeColor="text1" w:themeTint="40"/>
      <w:position w:val="4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6B21A0"/>
    <w:rPr>
      <w:rFonts w:eastAsiaTheme="majorEastAsia" w:cstheme="majorBidi"/>
      <w:b/>
      <w:bCs/>
      <w:color w:val="C8C8C8" w:themeColor="text1" w:themeTint="40"/>
      <w:position w:val="4"/>
      <w:sz w:val="22"/>
      <w:szCs w:val="22"/>
      <w14:ligatures w14:val="all"/>
    </w:rPr>
  </w:style>
  <w:style w:type="paragraph" w:styleId="Quote">
    <w:name w:val="Quote"/>
    <w:basedOn w:val="Normal"/>
    <w:next w:val="Normal"/>
    <w:link w:val="QuoteChar"/>
    <w:uiPriority w:val="29"/>
    <w:rsid w:val="00CB17C1"/>
    <w:pPr>
      <w:spacing w:before="160"/>
      <w:jc w:val="center"/>
    </w:pPr>
    <w:rPr>
      <w:i/>
      <w:iCs/>
      <w:color w:val="5A5A5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7C1"/>
    <w:rPr>
      <w:i/>
      <w:iCs/>
      <w:color w:val="5A5A5A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B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B17C1"/>
    <w:rPr>
      <w:i/>
      <w:iCs/>
      <w:color w:val="BF62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B17C1"/>
    <w:pPr>
      <w:pBdr>
        <w:top w:val="single" w:sz="4" w:space="10" w:color="BF6200" w:themeColor="accent1" w:themeShade="BF"/>
        <w:bottom w:val="single" w:sz="4" w:space="10" w:color="BF6200" w:themeColor="accent1" w:themeShade="BF"/>
      </w:pBdr>
      <w:spacing w:before="360" w:after="360"/>
      <w:ind w:left="864" w:right="864"/>
      <w:jc w:val="center"/>
    </w:pPr>
    <w:rPr>
      <w:i/>
      <w:iCs/>
      <w:color w:val="BF62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7C1"/>
    <w:rPr>
      <w:i/>
      <w:iCs/>
      <w:color w:val="BF6200" w:themeColor="accent1" w:themeShade="BF"/>
    </w:rPr>
  </w:style>
  <w:style w:type="character" w:styleId="IntenseReference">
    <w:name w:val="Intense Reference"/>
    <w:basedOn w:val="DefaultParagraphFont"/>
    <w:uiPriority w:val="32"/>
    <w:rsid w:val="00CB17C1"/>
    <w:rPr>
      <w:b/>
      <w:bCs/>
      <w:smallCaps/>
      <w:color w:val="BF6200" w:themeColor="accent1" w:themeShade="BF"/>
      <w:spacing w:val="5"/>
    </w:rPr>
  </w:style>
  <w:style w:type="character" w:styleId="Strong">
    <w:name w:val="Strong"/>
    <w:uiPriority w:val="22"/>
    <w:qFormat/>
    <w:rsid w:val="00321E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32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8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32C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98232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C0A1E"/>
    <w:rPr>
      <w:color w:val="FF83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A1E"/>
    <w:rPr>
      <w:color w:val="605E5C"/>
      <w:shd w:val="clear" w:color="auto" w:fill="E1DFDD"/>
    </w:rPr>
  </w:style>
  <w:style w:type="paragraph" w:customStyle="1" w:styleId="HeaderFooter">
    <w:name w:val="Header / Footer"/>
    <w:basedOn w:val="Footer"/>
    <w:link w:val="HeaderFooterChar"/>
    <w:autoRedefine/>
    <w:qFormat/>
    <w:locked/>
    <w:rsid w:val="00611E0F"/>
    <w:pPr>
      <w:spacing w:before="120" w:after="120"/>
      <w:jc w:val="right"/>
    </w:pPr>
    <w:rPr>
      <w:color w:val="919191" w:themeColor="text1" w:themeTint="80"/>
      <w:sz w:val="14"/>
      <w:szCs w:val="14"/>
    </w:rPr>
  </w:style>
  <w:style w:type="character" w:customStyle="1" w:styleId="HeaderFooterChar">
    <w:name w:val="Header / Footer Char"/>
    <w:basedOn w:val="FooterChar"/>
    <w:link w:val="HeaderFooter"/>
    <w:rsid w:val="00611E0F"/>
    <w:rPr>
      <w:color w:val="919191" w:themeColor="text1" w:themeTint="80"/>
      <w:sz w:val="14"/>
      <w:szCs w:val="14"/>
    </w:rPr>
  </w:style>
  <w:style w:type="table" w:styleId="TableGrid">
    <w:name w:val="Table Grid"/>
    <w:basedOn w:val="TableNormal"/>
    <w:uiPriority w:val="39"/>
    <w:locked/>
    <w:rsid w:val="00273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locked/>
    <w:rsid w:val="00273A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styleId="ListTable1Light-Accent1">
    <w:name w:val="List Table 1 Light Accent 1"/>
    <w:basedOn w:val="TableNormal"/>
    <w:uiPriority w:val="46"/>
    <w:locked/>
    <w:rsid w:val="00950A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CC" w:themeFill="accent1" w:themeFillTint="33"/>
      </w:tcPr>
    </w:tblStylePr>
    <w:tblStylePr w:type="band1Horz">
      <w:tblPr/>
      <w:tcPr>
        <w:shd w:val="clear" w:color="auto" w:fill="FFE6CC" w:themeFill="accent1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FE2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5B8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5B8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7F3" w:themeFill="accent4" w:themeFillTint="33"/>
      </w:tcPr>
    </w:tblStylePr>
    <w:tblStylePr w:type="band1Horz">
      <w:tblPr/>
      <w:tcPr>
        <w:shd w:val="clear" w:color="auto" w:fill="CBE7F3" w:themeFill="accent4" w:themeFillTint="33"/>
      </w:tcPr>
    </w:tblStylePr>
  </w:style>
  <w:style w:type="table" w:styleId="ListTable1Light">
    <w:name w:val="List Table 1 Light"/>
    <w:basedOn w:val="TableNormal"/>
    <w:uiPriority w:val="46"/>
    <w:locked/>
    <w:rsid w:val="00FE2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paragraph" w:customStyle="1" w:styleId="AUTODOCBulletLevel1">
    <w:name w:val="AUTODOC Bullet Level 1"/>
    <w:basedOn w:val="ListParagraph"/>
    <w:link w:val="AUTODOCBulletLevel1Char"/>
    <w:qFormat/>
    <w:rsid w:val="00D07581"/>
    <w:pPr>
      <w:numPr>
        <w:numId w:val="9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07581"/>
    <w:rPr>
      <w:sz w:val="22"/>
      <w:szCs w:val="22"/>
    </w:rPr>
  </w:style>
  <w:style w:type="character" w:customStyle="1" w:styleId="AUTODOCBulletLevel1Char">
    <w:name w:val="AUTODOC Bullet Level 1 Char"/>
    <w:basedOn w:val="ListParagraphChar"/>
    <w:link w:val="AUTODOCBulletLevel1"/>
    <w:rsid w:val="00D07581"/>
    <w:rPr>
      <w:sz w:val="22"/>
      <w:szCs w:val="22"/>
    </w:rPr>
  </w:style>
  <w:style w:type="paragraph" w:customStyle="1" w:styleId="AUTODOCBulletLevel2">
    <w:name w:val="AUTODOC Bullet Level 2"/>
    <w:basedOn w:val="ListParagraph"/>
    <w:link w:val="AUTODOCBulletLevel2Char"/>
    <w:qFormat/>
    <w:rsid w:val="00D07581"/>
    <w:pPr>
      <w:numPr>
        <w:numId w:val="21"/>
      </w:numPr>
    </w:pPr>
  </w:style>
  <w:style w:type="character" w:customStyle="1" w:styleId="AUTODOCBulletLevel2Char">
    <w:name w:val="AUTODOC Bullet Level 2 Char"/>
    <w:basedOn w:val="ListParagraphChar"/>
    <w:link w:val="AUTODOCBulletLevel2"/>
    <w:rsid w:val="00D07581"/>
    <w:rPr>
      <w:sz w:val="22"/>
      <w:szCs w:val="22"/>
    </w:rPr>
  </w:style>
  <w:style w:type="paragraph" w:customStyle="1" w:styleId="AUTODOCNumberList1">
    <w:name w:val="AUTODOC_Number_List_1"/>
    <w:basedOn w:val="AUTODOCBulletLevel2"/>
    <w:link w:val="AUTODOCNumberList1Char"/>
    <w:qFormat/>
    <w:rsid w:val="00587626"/>
    <w:pPr>
      <w:numPr>
        <w:numId w:val="23"/>
      </w:numPr>
      <w:spacing w:after="0" w:line="240" w:lineRule="auto"/>
    </w:pPr>
  </w:style>
  <w:style w:type="character" w:customStyle="1" w:styleId="AUTODOCNumberList1Char">
    <w:name w:val="AUTODOC_Number_List_1 Char"/>
    <w:basedOn w:val="AUTODOCBulletLevel2Char"/>
    <w:link w:val="AUTODOCNumberList1"/>
    <w:rsid w:val="0058762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zenzero.co.uk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zenzero.co.uk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.rankin\Downloads\Zenzero%20Corporate%20Template.dotx" TargetMode="External"/></Relationships>
</file>

<file path=word/theme/theme1.xml><?xml version="1.0" encoding="utf-8"?>
<a:theme xmlns:a="http://schemas.openxmlformats.org/drawingml/2006/main" name="Office Theme">
  <a:themeElements>
    <a:clrScheme name="Zenzero 2026">
      <a:dk1>
        <a:srgbClr val="242424"/>
      </a:dk1>
      <a:lt1>
        <a:srgbClr val="FEFEFE"/>
      </a:lt1>
      <a:dk2>
        <a:srgbClr val="242424"/>
      </a:dk2>
      <a:lt2>
        <a:srgbClr val="F7FAFA"/>
      </a:lt2>
      <a:accent1>
        <a:srgbClr val="FF8300"/>
      </a:accent1>
      <a:accent2>
        <a:srgbClr val="06AEF3"/>
      </a:accent2>
      <a:accent3>
        <a:srgbClr val="164E65"/>
      </a:accent3>
      <a:accent4>
        <a:srgbClr val="247BA1"/>
      </a:accent4>
      <a:accent5>
        <a:srgbClr val="98E0FF"/>
      </a:accent5>
      <a:accent6>
        <a:srgbClr val="C5F3E0"/>
      </a:accent6>
      <a:hlink>
        <a:srgbClr val="FF8300"/>
      </a:hlink>
      <a:folHlink>
        <a:srgbClr val="FF9C00"/>
      </a:folHlink>
    </a:clrScheme>
    <a:fontScheme name="Zenzero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9F62CAE690340BBAA02EFCF6F3692" ma:contentTypeVersion="10" ma:contentTypeDescription="Create a new document." ma:contentTypeScope="" ma:versionID="735a20a00fa14d005f88c3d7116332d4">
  <xsd:schema xmlns:xsd="http://www.w3.org/2001/XMLSchema" xmlns:xs="http://www.w3.org/2001/XMLSchema" xmlns:p="http://schemas.microsoft.com/office/2006/metadata/properties" xmlns:ns2="547c72ad-2808-4a6c-a39f-c62a6f355969" xmlns:ns3="91d656ba-4899-4d80-a47d-13f0ae515aed" targetNamespace="http://schemas.microsoft.com/office/2006/metadata/properties" ma:root="true" ma:fieldsID="fef75a4888c0775fa58d70171ba83a37" ns2:_="" ns3:_="">
    <xsd:import namespace="547c72ad-2808-4a6c-a39f-c62a6f355969"/>
    <xsd:import namespace="91d656ba-4899-4d80-a47d-13f0ae515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c72ad-2808-4a6c-a39f-c62a6f355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4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5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6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7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656ba-4899-4d80-a47d-13f0ae515ae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547c72ad-2808-4a6c-a39f-c62a6f355969">
      <UserInfo>
        <DisplayName/>
        <AccountId xsi:nil="true"/>
        <AccountType/>
      </UserInfo>
    </_ApprovalAssignedTo>
    <_ApprovalRespondedBy xmlns="547c72ad-2808-4a6c-a39f-c62a6f355969">
      <UserInfo>
        <DisplayName/>
        <AccountId xsi:nil="true"/>
        <AccountType/>
      </UserInfo>
    </_ApprovalRespondedBy>
    <_ApprovalStatus xmlns="547c72ad-2808-4a6c-a39f-c62a6f355969">0</_ApprovalStatus>
    <_ApprovalSentBy xmlns="547c72ad-2808-4a6c-a39f-c62a6f355969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F6683688-C3A2-453D-8A29-E77F1A6E27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F3041F-CD8D-4252-B909-06DDDB468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c72ad-2808-4a6c-a39f-c62a6f355969"/>
    <ds:schemaRef ds:uri="91d656ba-4899-4d80-a47d-13f0ae515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438314-F8D7-439B-91B8-5D0DB5B0EA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45A1FE-C265-4BD6-8DCE-9F9D7343FBD0}">
  <ds:schemaRefs>
    <ds:schemaRef ds:uri="http://schemas.microsoft.com/office/2006/metadata/properties"/>
    <ds:schemaRef ds:uri="http://schemas.microsoft.com/office/infopath/2007/PartnerControls"/>
    <ds:schemaRef ds:uri="547c72ad-2808-4a6c-a39f-c62a6f3559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Zenzero Corporate Template</Template>
  <TotalTime>104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{documentTitle}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{documentTitle}</dc:title>
  <dc:subject>Statement of Works</dc:subject>
  <dc:creator>Jacob Rankin</dc:creator>
  <cp:keywords/>
  <dc:description/>
  <cp:lastModifiedBy>Jacob Rankin</cp:lastModifiedBy>
  <cp:revision>13</cp:revision>
  <cp:lastPrinted>2026-05-06T07:12:00Z</cp:lastPrinted>
  <dcterms:created xsi:type="dcterms:W3CDTF">2026-06-23T13:32:00Z</dcterms:created>
  <dcterms:modified xsi:type="dcterms:W3CDTF">2026-06-25T15:24:00Z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0x0101001649F62CAE690340BBAA02EFCF6F3692</vt:lpwstr>
  </property>
</Properties>
</file>