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86FC" w14:textId="669190A6" w:rsidR="0080392E" w:rsidRDefault="00F042B0" w:rsidP="00F042B0">
      <w:r>
        <w:t>{#sections}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227" w:type="dxa"/>
        </w:tblCellMar>
        <w:tblLook w:val="04A0" w:firstRow="1" w:lastRow="0" w:firstColumn="1" w:lastColumn="0" w:noHBand="0" w:noVBand="1"/>
      </w:tblPr>
      <w:tblGrid>
        <w:gridCol w:w="2054"/>
        <w:gridCol w:w="8412"/>
      </w:tblGrid>
      <w:tr w:rsidR="00F042B0" w14:paraId="67A457FF" w14:textId="77777777" w:rsidTr="000574B9">
        <w:tc>
          <w:tcPr>
            <w:tcW w:w="2054" w:type="dxa"/>
          </w:tcPr>
          <w:p w14:paraId="4C83E36E" w14:textId="77777777" w:rsidR="00F042B0" w:rsidRPr="00A4724F" w:rsidRDefault="00F042B0" w:rsidP="00F042B0">
            <w:pPr>
              <w:pStyle w:val="Heading3"/>
              <w:keepNext w:val="0"/>
              <w:keepLines w:val="0"/>
            </w:pPr>
            <w:r>
              <w:t>{title}</w:t>
            </w:r>
          </w:p>
        </w:tc>
        <w:tc>
          <w:tcPr>
            <w:tcW w:w="8412" w:type="dxa"/>
            <w:tcBorders>
              <w:bottom w:val="single" w:sz="8" w:space="0" w:color="E8E8E8" w:themeColor="text1" w:themeTint="1A"/>
            </w:tcBorders>
          </w:tcPr>
          <w:p w14:paraId="21C041AD" w14:textId="77E88976" w:rsidR="00F042B0" w:rsidRPr="00F042B0" w:rsidRDefault="00F042B0" w:rsidP="00F042B0">
            <w:pPr>
              <w:pStyle w:val="ListParagraph"/>
              <w:numPr>
                <w:ilvl w:val="0"/>
                <w:numId w:val="9"/>
              </w:numPr>
              <w:spacing w:before="160"/>
              <w:rPr>
                <w:color w:val="242424" w:themeColor="text1"/>
              </w:rPr>
            </w:pPr>
            <w:r w:rsidRPr="00F042B0">
              <w:rPr>
                <w:color w:val="242424" w:themeColor="text1"/>
              </w:rPr>
              <w:t>{~~content}</w:t>
            </w:r>
          </w:p>
        </w:tc>
      </w:tr>
    </w:tbl>
    <w:p w14:paraId="31F98584" w14:textId="77777777" w:rsidR="00F042B0" w:rsidRDefault="00F042B0" w:rsidP="00F042B0"/>
    <w:p w14:paraId="203B5A94" w14:textId="53CC691C" w:rsidR="001A67BF" w:rsidRDefault="00F042B0" w:rsidP="00F042B0">
      <w:r>
        <w:t>{/sections}</w:t>
      </w:r>
    </w:p>
    <w:p w14:paraId="3DF27DEA" w14:textId="77777777" w:rsidR="00256D35" w:rsidRPr="0080392E" w:rsidRDefault="00256D35" w:rsidP="00F042B0"/>
    <w:sectPr w:rsidR="00256D35" w:rsidRPr="0080392E" w:rsidSect="00F042B0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5658" w14:textId="77777777" w:rsidR="00477BFA" w:rsidRPr="00A52790" w:rsidRDefault="00477BFA" w:rsidP="00A52790">
      <w:r>
        <w:separator/>
      </w:r>
    </w:p>
  </w:endnote>
  <w:endnote w:type="continuationSeparator" w:id="0">
    <w:p w14:paraId="58AC4BC5" w14:textId="77777777" w:rsidR="00477BFA" w:rsidRPr="00A52790" w:rsidRDefault="00477BFA" w:rsidP="00A5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1604" w14:textId="77777777" w:rsidR="0080392E" w:rsidRDefault="0080392E" w:rsidP="0054312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EA06E3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</w:t>
    </w:r>
    <w:proofErr w:type="gramStart"/>
    <w:r w:rsidRPr="00A52790">
      <w:t>information</w:t>
    </w:r>
    <w:proofErr w:type="gramEnd"/>
    <w:r w:rsidRPr="00A52790">
      <w:t xml:space="preserve"> please reach out via </w:t>
    </w:r>
    <w:hyperlink r:id="rId1" w:history="1">
      <w:r w:rsidRPr="00A52790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  <w:p w14:paraId="40E17E2E" w14:textId="77777777" w:rsidR="0054312F" w:rsidRDefault="0054312F" w:rsidP="00611E0F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E4D3" w14:textId="77777777" w:rsidR="00950ACA" w:rsidRPr="00D75B96" w:rsidRDefault="00611E0F" w:rsidP="00611E0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EA06E3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</w:t>
    </w:r>
    <w:proofErr w:type="gramStart"/>
    <w:r w:rsidRPr="00A52790">
      <w:t>information</w:t>
    </w:r>
    <w:proofErr w:type="gramEnd"/>
    <w:r w:rsidRPr="00A52790">
      <w:t xml:space="preserve"> please reach out via</w:t>
    </w:r>
    <w:r>
      <w:t xml:space="preserve"> </w:t>
    </w:r>
    <w:hyperlink r:id="rId1" w:history="1">
      <w:r w:rsidRPr="00E22BB6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0450B" w14:textId="77777777" w:rsidR="00477BFA" w:rsidRPr="00A52790" w:rsidRDefault="00477BFA" w:rsidP="00A52790">
      <w:r>
        <w:separator/>
      </w:r>
    </w:p>
  </w:footnote>
  <w:footnote w:type="continuationSeparator" w:id="0">
    <w:p w14:paraId="25CB76AA" w14:textId="77777777" w:rsidR="00477BFA" w:rsidRPr="00A52790" w:rsidRDefault="00477BFA" w:rsidP="00A52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563E" w14:textId="0140A919" w:rsidR="00F042B0" w:rsidRDefault="00F042B0" w:rsidP="00F042B0">
    <w:pPr>
      <w:pStyle w:val="HeaderFooter"/>
    </w:pPr>
    <w:r>
      <w:t>{</w:t>
    </w:r>
    <w:proofErr w:type="spellStart"/>
    <w:r>
      <w:t>documentTitle</w:t>
    </w:r>
    <w:proofErr w:type="spellEnd"/>
    <w:r>
      <w:t>} – {</w:t>
    </w:r>
    <w:proofErr w:type="spellStart"/>
    <w:r>
      <w:t>issueDate</w:t>
    </w:r>
    <w:proofErr w:type="spellEnd"/>
    <w:r>
      <w:t>}</w:t>
    </w:r>
  </w:p>
  <w:p w14:paraId="68BAB40B" w14:textId="3BDB7DF9" w:rsidR="00BA22C5" w:rsidRDefault="00BA22C5" w:rsidP="00EA06E3">
    <w:pPr>
      <w:pStyle w:val="HeaderFoot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9D59" w14:textId="77777777" w:rsidR="00F042B0" w:rsidRPr="007A33C9" w:rsidRDefault="00F042B0" w:rsidP="00F042B0">
    <w:pPr>
      <w:pStyle w:val="HeaderFooter"/>
      <w:jc w:val="left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DEF8BC8" wp14:editId="09D23EEB">
          <wp:simplePos x="0" y="0"/>
          <wp:positionH relativeFrom="column">
            <wp:posOffset>4641850</wp:posOffset>
          </wp:positionH>
          <wp:positionV relativeFrom="paragraph">
            <wp:posOffset>1439496</wp:posOffset>
          </wp:positionV>
          <wp:extent cx="1805940" cy="358775"/>
          <wp:effectExtent l="0" t="0" r="3810" b="3175"/>
          <wp:wrapNone/>
          <wp:docPr id="300352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636104" name="Graphic 26663610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940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61C466E1" wp14:editId="46ABB7B4">
          <wp:simplePos x="0" y="0"/>
          <wp:positionH relativeFrom="margin">
            <wp:posOffset>-1270</wp:posOffset>
          </wp:positionH>
          <wp:positionV relativeFrom="paragraph">
            <wp:posOffset>-1539729</wp:posOffset>
          </wp:positionV>
          <wp:extent cx="6645275" cy="3474085"/>
          <wp:effectExtent l="0" t="0" r="3175" b="0"/>
          <wp:wrapTopAndBottom/>
          <wp:docPr id="1511290563" name="Graphic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984951" name="Graphic 1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275" cy="3474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60"/>
      <w:gridCol w:w="6"/>
    </w:tblGrid>
    <w:tr w:rsidR="00F042B0" w14:paraId="12F2A8EA" w14:textId="77777777" w:rsidTr="000574B9">
      <w:tc>
        <w:tcPr>
          <w:tcW w:w="7616" w:type="dxa"/>
          <w:vAlign w:val="center"/>
        </w:tcPr>
        <w:p w14:paraId="656D3187" w14:textId="77777777" w:rsidR="00F042B0" w:rsidRDefault="00F042B0" w:rsidP="00F042B0">
          <w:pPr>
            <w:pStyle w:val="Subtitle"/>
          </w:pPr>
          <w:r>
            <w:t>Statement Of Works</w:t>
          </w:r>
        </w:p>
        <w:p w14:paraId="2911EBD9" w14:textId="77777777" w:rsidR="00F042B0" w:rsidRPr="00F042B0" w:rsidRDefault="00F042B0" w:rsidP="00F042B0">
          <w:pPr>
            <w:pStyle w:val="Title"/>
          </w:pPr>
          <w:r>
            <w:t>{</w:t>
          </w:r>
          <w:proofErr w:type="spellStart"/>
          <w:r>
            <w:t>documentTitle</w:t>
          </w:r>
          <w:proofErr w:type="spellEnd"/>
          <w:r>
            <w:t>}</w:t>
          </w:r>
        </w:p>
        <w:p w14:paraId="2F91BB93" w14:textId="77777777" w:rsidR="00F042B0" w:rsidRDefault="00F042B0" w:rsidP="00F042B0"/>
        <w:tbl>
          <w:tblPr>
            <w:tblStyle w:val="ListTable1Light-Accent1"/>
            <w:tblW w:w="10485" w:type="dxa"/>
            <w:tblBorders>
              <w:insideH w:val="single" w:sz="4" w:space="0" w:color="auto"/>
            </w:tblBorders>
            <w:tblLook w:val="0680" w:firstRow="0" w:lastRow="0" w:firstColumn="1" w:lastColumn="0" w:noHBand="1" w:noVBand="1"/>
          </w:tblPr>
          <w:tblGrid>
            <w:gridCol w:w="1980"/>
            <w:gridCol w:w="8505"/>
          </w:tblGrid>
          <w:tr w:rsidR="00F042B0" w14:paraId="289F8A49" w14:textId="77777777" w:rsidTr="000574B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80" w:type="dxa"/>
              </w:tcPr>
              <w:p w14:paraId="04D5C4C8" w14:textId="77777777" w:rsidR="00F042B0" w:rsidRDefault="00F042B0" w:rsidP="00F042B0">
                <w:r>
                  <w:t>Prepared for:</w:t>
                </w:r>
              </w:p>
            </w:tc>
            <w:tc>
              <w:tcPr>
                <w:tcW w:w="8505" w:type="dxa"/>
              </w:tcPr>
              <w:p w14:paraId="17EADFFC" w14:textId="77777777" w:rsidR="00F042B0" w:rsidRDefault="00F042B0" w:rsidP="00F042B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{</w:t>
                </w:r>
                <w:proofErr w:type="spellStart"/>
                <w:r>
                  <w:t>orgName</w:t>
                </w:r>
                <w:proofErr w:type="spellEnd"/>
                <w:r>
                  <w:t>}</w:t>
                </w:r>
              </w:p>
            </w:tc>
          </w:tr>
          <w:tr w:rsidR="00F042B0" w14:paraId="5F4149B7" w14:textId="77777777" w:rsidTr="000574B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80" w:type="dxa"/>
              </w:tcPr>
              <w:p w14:paraId="0B88CDCB" w14:textId="77777777" w:rsidR="00F042B0" w:rsidRDefault="00F042B0" w:rsidP="00F042B0">
                <w:r>
                  <w:t>Contact:</w:t>
                </w:r>
              </w:p>
            </w:tc>
            <w:tc>
              <w:tcPr>
                <w:tcW w:w="8505" w:type="dxa"/>
              </w:tcPr>
              <w:p w14:paraId="1A4B8BDC" w14:textId="77777777" w:rsidR="00F042B0" w:rsidRDefault="00F042B0" w:rsidP="00F042B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{</w:t>
                </w:r>
                <w:proofErr w:type="spellStart"/>
                <w:r>
                  <w:t>clientName</w:t>
                </w:r>
                <w:proofErr w:type="spellEnd"/>
                <w:r>
                  <w:t>}</w:t>
                </w:r>
              </w:p>
            </w:tc>
          </w:tr>
          <w:tr w:rsidR="00F042B0" w14:paraId="383FB459" w14:textId="77777777" w:rsidTr="000574B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80" w:type="dxa"/>
              </w:tcPr>
              <w:p w14:paraId="66B5E6AB" w14:textId="77777777" w:rsidR="00F042B0" w:rsidRDefault="00F042B0" w:rsidP="00F042B0">
                <w:r>
                  <w:t>Contact email:</w:t>
                </w:r>
              </w:p>
            </w:tc>
            <w:tc>
              <w:tcPr>
                <w:tcW w:w="8505" w:type="dxa"/>
              </w:tcPr>
              <w:p w14:paraId="6B5F0B41" w14:textId="77777777" w:rsidR="00F042B0" w:rsidRDefault="00F042B0" w:rsidP="00F042B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{</w:t>
                </w:r>
                <w:proofErr w:type="spellStart"/>
                <w:r>
                  <w:t>clientEmail</w:t>
                </w:r>
                <w:proofErr w:type="spellEnd"/>
                <w:r>
                  <w:t>}</w:t>
                </w:r>
              </w:p>
            </w:tc>
          </w:tr>
          <w:tr w:rsidR="00F042B0" w14:paraId="0F0FA0B4" w14:textId="77777777" w:rsidTr="000574B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80" w:type="dxa"/>
              </w:tcPr>
              <w:p w14:paraId="7EF69E5C" w14:textId="77777777" w:rsidR="00F042B0" w:rsidRDefault="00F042B0" w:rsidP="00F042B0">
                <w:proofErr w:type="spellStart"/>
                <w:r>
                  <w:t>Zenzero</w:t>
                </w:r>
                <w:proofErr w:type="spellEnd"/>
                <w:r>
                  <w:t xml:space="preserve"> Contact:</w:t>
                </w:r>
              </w:p>
            </w:tc>
            <w:tc>
              <w:tcPr>
                <w:tcW w:w="8505" w:type="dxa"/>
              </w:tcPr>
              <w:p w14:paraId="56261C11" w14:textId="77777777" w:rsidR="00F042B0" w:rsidRDefault="00F042B0" w:rsidP="00F042B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{</w:t>
                </w:r>
                <w:proofErr w:type="spellStart"/>
                <w:r>
                  <w:t>userEmail</w:t>
                </w:r>
                <w:proofErr w:type="spellEnd"/>
                <w:r>
                  <w:t>}</w:t>
                </w:r>
              </w:p>
            </w:tc>
          </w:tr>
          <w:tr w:rsidR="00F042B0" w14:paraId="5B479D6B" w14:textId="77777777" w:rsidTr="000574B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80" w:type="dxa"/>
              </w:tcPr>
              <w:p w14:paraId="6594DBC6" w14:textId="77777777" w:rsidR="00F042B0" w:rsidRDefault="00F042B0" w:rsidP="00F042B0">
                <w:r>
                  <w:t xml:space="preserve">Issue date: </w:t>
                </w:r>
              </w:p>
            </w:tc>
            <w:tc>
              <w:tcPr>
                <w:tcW w:w="8505" w:type="dxa"/>
              </w:tcPr>
              <w:p w14:paraId="1AC03896" w14:textId="77777777" w:rsidR="00F042B0" w:rsidRDefault="00F042B0" w:rsidP="00F042B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{</w:t>
                </w:r>
                <w:proofErr w:type="spellStart"/>
                <w:r>
                  <w:t>issueDate</w:t>
                </w:r>
                <w:proofErr w:type="spellEnd"/>
                <w:r>
                  <w:t>}</w:t>
                </w:r>
              </w:p>
            </w:tc>
          </w:tr>
        </w:tbl>
        <w:p w14:paraId="656F0449" w14:textId="77777777" w:rsidR="00F042B0" w:rsidRDefault="00F042B0" w:rsidP="00F042B0"/>
      </w:tc>
      <w:tc>
        <w:tcPr>
          <w:tcW w:w="2850" w:type="dxa"/>
          <w:vAlign w:val="center"/>
        </w:tcPr>
        <w:p w14:paraId="6F044C5E" w14:textId="77777777" w:rsidR="00F042B0" w:rsidRDefault="00F042B0" w:rsidP="00F042B0">
          <w:pPr>
            <w:pStyle w:val="HeaderFooter"/>
          </w:pPr>
        </w:p>
      </w:tc>
    </w:tr>
    <w:tr w:rsidR="00F042B0" w14:paraId="5725F7B4" w14:textId="77777777" w:rsidTr="000574B9">
      <w:tc>
        <w:tcPr>
          <w:tcW w:w="7616" w:type="dxa"/>
          <w:tcBorders>
            <w:bottom w:val="single" w:sz="18" w:space="0" w:color="F1F1F1" w:themeColor="background1" w:themeShade="F2"/>
          </w:tcBorders>
          <w:vAlign w:val="center"/>
        </w:tcPr>
        <w:p w14:paraId="0246C8BE" w14:textId="77777777" w:rsidR="00F042B0" w:rsidRPr="00173E6D" w:rsidRDefault="00F042B0" w:rsidP="00F042B0">
          <w:pPr>
            <w:rPr>
              <w:sz w:val="12"/>
              <w:szCs w:val="12"/>
            </w:rPr>
          </w:pPr>
        </w:p>
      </w:tc>
      <w:tc>
        <w:tcPr>
          <w:tcW w:w="2850" w:type="dxa"/>
          <w:tcBorders>
            <w:bottom w:val="single" w:sz="18" w:space="0" w:color="F1F1F1" w:themeColor="background1" w:themeShade="F2"/>
          </w:tcBorders>
          <w:vAlign w:val="center"/>
        </w:tcPr>
        <w:p w14:paraId="708FC92F" w14:textId="77777777" w:rsidR="00F042B0" w:rsidRDefault="00F042B0" w:rsidP="00F042B0">
          <w:pPr>
            <w:pStyle w:val="HeaderFooter"/>
            <w:rPr>
              <w:noProof/>
            </w:rPr>
          </w:pPr>
        </w:p>
      </w:tc>
    </w:tr>
  </w:tbl>
  <w:p w14:paraId="669C86E2" w14:textId="77777777" w:rsidR="00F042B0" w:rsidRDefault="00F042B0" w:rsidP="00F042B0">
    <w:pPr>
      <w:pStyle w:val="HeaderFooter"/>
      <w:jc w:val="left"/>
    </w:pPr>
  </w:p>
  <w:p w14:paraId="77A29766" w14:textId="77777777" w:rsidR="00F042B0" w:rsidRDefault="00F04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5pt;height:385pt" o:bullet="t">
        <v:imagedata r:id="rId1" o:title="ic_fluent_ios_arrow_rtl_24_filled"/>
      </v:shape>
    </w:pict>
  </w:numPicBullet>
  <w:numPicBullet w:numPicBulletId="1">
    <w:pict>
      <v:shape id="_x0000_i1026" type="#_x0000_t75" style="width:385pt;height:385pt" o:bullet="t">
        <v:imagedata r:id="rId2" o:title="ic_fluent_ios_arrow_rtl_24_filled (1)"/>
      </v:shape>
    </w:pict>
  </w:numPicBullet>
  <w:abstractNum w:abstractNumId="0" w15:restartNumberingAfterBreak="0">
    <w:nsid w:val="04194FD5"/>
    <w:multiLevelType w:val="hybridMultilevel"/>
    <w:tmpl w:val="AD84529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F098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03AA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145C3BE5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14942EF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E168D6"/>
    <w:multiLevelType w:val="hybridMultilevel"/>
    <w:tmpl w:val="C77C7D4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E183A"/>
    <w:multiLevelType w:val="multilevel"/>
    <w:tmpl w:val="C77C7D4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6541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31F82FE6"/>
    <w:multiLevelType w:val="hybridMultilevel"/>
    <w:tmpl w:val="57DAA9D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3516C"/>
    <w:multiLevelType w:val="hybridMultilevel"/>
    <w:tmpl w:val="E1BC7996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67BE6"/>
    <w:multiLevelType w:val="hybridMultilevel"/>
    <w:tmpl w:val="0AB65E3C"/>
    <w:lvl w:ilvl="0" w:tplc="71F425F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F7D2A"/>
    <w:multiLevelType w:val="hybridMultilevel"/>
    <w:tmpl w:val="2D2EC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951C6"/>
    <w:multiLevelType w:val="hybridMultilevel"/>
    <w:tmpl w:val="C9A8C1BC"/>
    <w:lvl w:ilvl="0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284364"/>
    <w:multiLevelType w:val="hybridMultilevel"/>
    <w:tmpl w:val="52A855B8"/>
    <w:lvl w:ilvl="0" w:tplc="C5362936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56655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87041A"/>
    <w:multiLevelType w:val="hybridMultilevel"/>
    <w:tmpl w:val="14BCE3FE"/>
    <w:lvl w:ilvl="0" w:tplc="21005A6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3242AB"/>
    <w:multiLevelType w:val="hybridMultilevel"/>
    <w:tmpl w:val="DE284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620CF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7C6D2261"/>
    <w:multiLevelType w:val="hybridMultilevel"/>
    <w:tmpl w:val="CF78B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967667">
    <w:abstractNumId w:val="14"/>
  </w:num>
  <w:num w:numId="2" w16cid:durableId="1760178372">
    <w:abstractNumId w:val="4"/>
  </w:num>
  <w:num w:numId="3" w16cid:durableId="2090230260">
    <w:abstractNumId w:val="1"/>
  </w:num>
  <w:num w:numId="4" w16cid:durableId="343751849">
    <w:abstractNumId w:val="16"/>
  </w:num>
  <w:num w:numId="5" w16cid:durableId="1057970754">
    <w:abstractNumId w:val="18"/>
  </w:num>
  <w:num w:numId="6" w16cid:durableId="170341925">
    <w:abstractNumId w:val="11"/>
  </w:num>
  <w:num w:numId="7" w16cid:durableId="1988170599">
    <w:abstractNumId w:val="0"/>
  </w:num>
  <w:num w:numId="8" w16cid:durableId="1741559504">
    <w:abstractNumId w:val="9"/>
  </w:num>
  <w:num w:numId="9" w16cid:durableId="430467783">
    <w:abstractNumId w:val="8"/>
  </w:num>
  <w:num w:numId="10" w16cid:durableId="1947615501">
    <w:abstractNumId w:val="15"/>
  </w:num>
  <w:num w:numId="11" w16cid:durableId="86851778">
    <w:abstractNumId w:val="5"/>
  </w:num>
  <w:num w:numId="12" w16cid:durableId="898857223">
    <w:abstractNumId w:val="12"/>
  </w:num>
  <w:num w:numId="13" w16cid:durableId="1196430578">
    <w:abstractNumId w:val="6"/>
  </w:num>
  <w:num w:numId="14" w16cid:durableId="1698701271">
    <w:abstractNumId w:val="7"/>
  </w:num>
  <w:num w:numId="15" w16cid:durableId="1983071190">
    <w:abstractNumId w:val="10"/>
  </w:num>
  <w:num w:numId="16" w16cid:durableId="1452437927">
    <w:abstractNumId w:val="13"/>
  </w:num>
  <w:num w:numId="17" w16cid:durableId="634525360">
    <w:abstractNumId w:val="3"/>
  </w:num>
  <w:num w:numId="18" w16cid:durableId="1238321096">
    <w:abstractNumId w:val="2"/>
  </w:num>
  <w:num w:numId="19" w16cid:durableId="18154877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formsDesign/>
  <w:attachedTemplate r:id="rId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E3"/>
    <w:rsid w:val="0003400E"/>
    <w:rsid w:val="00056CE9"/>
    <w:rsid w:val="00085137"/>
    <w:rsid w:val="000918FF"/>
    <w:rsid w:val="00130EB1"/>
    <w:rsid w:val="0014302B"/>
    <w:rsid w:val="00143BAC"/>
    <w:rsid w:val="00154A2D"/>
    <w:rsid w:val="00173E6D"/>
    <w:rsid w:val="00190989"/>
    <w:rsid w:val="001925E0"/>
    <w:rsid w:val="001970D2"/>
    <w:rsid w:val="001A67BF"/>
    <w:rsid w:val="001C150E"/>
    <w:rsid w:val="001C2671"/>
    <w:rsid w:val="001D24CB"/>
    <w:rsid w:val="00245296"/>
    <w:rsid w:val="00256D35"/>
    <w:rsid w:val="00273A10"/>
    <w:rsid w:val="002C03E7"/>
    <w:rsid w:val="002D2F8A"/>
    <w:rsid w:val="00310392"/>
    <w:rsid w:val="003168AE"/>
    <w:rsid w:val="00321C59"/>
    <w:rsid w:val="00321EAA"/>
    <w:rsid w:val="00352D65"/>
    <w:rsid w:val="003825FA"/>
    <w:rsid w:val="003A6457"/>
    <w:rsid w:val="003B43BA"/>
    <w:rsid w:val="00414017"/>
    <w:rsid w:val="004153B8"/>
    <w:rsid w:val="0042665F"/>
    <w:rsid w:val="00431559"/>
    <w:rsid w:val="00445500"/>
    <w:rsid w:val="0045329C"/>
    <w:rsid w:val="00457605"/>
    <w:rsid w:val="0046420D"/>
    <w:rsid w:val="004642B4"/>
    <w:rsid w:val="0046571F"/>
    <w:rsid w:val="00477BFA"/>
    <w:rsid w:val="00477C73"/>
    <w:rsid w:val="00494C59"/>
    <w:rsid w:val="004E31BF"/>
    <w:rsid w:val="0052020C"/>
    <w:rsid w:val="0053758B"/>
    <w:rsid w:val="0054312F"/>
    <w:rsid w:val="005610B6"/>
    <w:rsid w:val="00567B11"/>
    <w:rsid w:val="005814E7"/>
    <w:rsid w:val="00581883"/>
    <w:rsid w:val="00581E53"/>
    <w:rsid w:val="00590C2B"/>
    <w:rsid w:val="005A1BAA"/>
    <w:rsid w:val="005C7410"/>
    <w:rsid w:val="005E0288"/>
    <w:rsid w:val="005E11B5"/>
    <w:rsid w:val="005F0E5D"/>
    <w:rsid w:val="00611E0F"/>
    <w:rsid w:val="00626583"/>
    <w:rsid w:val="00634DA8"/>
    <w:rsid w:val="00645CD0"/>
    <w:rsid w:val="00661413"/>
    <w:rsid w:val="0066415D"/>
    <w:rsid w:val="00673684"/>
    <w:rsid w:val="00673F14"/>
    <w:rsid w:val="006831A8"/>
    <w:rsid w:val="006A627A"/>
    <w:rsid w:val="006B21A0"/>
    <w:rsid w:val="006B5607"/>
    <w:rsid w:val="006F1558"/>
    <w:rsid w:val="006F4480"/>
    <w:rsid w:val="00706CF5"/>
    <w:rsid w:val="00717A52"/>
    <w:rsid w:val="00723FB8"/>
    <w:rsid w:val="00746854"/>
    <w:rsid w:val="00782E11"/>
    <w:rsid w:val="007925F0"/>
    <w:rsid w:val="007A124B"/>
    <w:rsid w:val="007A33C9"/>
    <w:rsid w:val="007C1B14"/>
    <w:rsid w:val="007C1C43"/>
    <w:rsid w:val="0080392E"/>
    <w:rsid w:val="008219ED"/>
    <w:rsid w:val="00834BBA"/>
    <w:rsid w:val="00846F6D"/>
    <w:rsid w:val="00876CE2"/>
    <w:rsid w:val="0088007C"/>
    <w:rsid w:val="008878C4"/>
    <w:rsid w:val="008C0A1E"/>
    <w:rsid w:val="008C6F2F"/>
    <w:rsid w:val="008E58DD"/>
    <w:rsid w:val="009034D4"/>
    <w:rsid w:val="00925D61"/>
    <w:rsid w:val="00950ACA"/>
    <w:rsid w:val="0098232C"/>
    <w:rsid w:val="009A0168"/>
    <w:rsid w:val="009C66EC"/>
    <w:rsid w:val="009D4BC8"/>
    <w:rsid w:val="00A4724F"/>
    <w:rsid w:val="00A52790"/>
    <w:rsid w:val="00A575A3"/>
    <w:rsid w:val="00A829D8"/>
    <w:rsid w:val="00A94A6A"/>
    <w:rsid w:val="00B10CB3"/>
    <w:rsid w:val="00B352C4"/>
    <w:rsid w:val="00B47BA0"/>
    <w:rsid w:val="00B519E9"/>
    <w:rsid w:val="00B56EC4"/>
    <w:rsid w:val="00B65A6A"/>
    <w:rsid w:val="00B90675"/>
    <w:rsid w:val="00B97479"/>
    <w:rsid w:val="00BA22C5"/>
    <w:rsid w:val="00BA417D"/>
    <w:rsid w:val="00BD7174"/>
    <w:rsid w:val="00BF7FE2"/>
    <w:rsid w:val="00C22B60"/>
    <w:rsid w:val="00C266A8"/>
    <w:rsid w:val="00C6026C"/>
    <w:rsid w:val="00C76817"/>
    <w:rsid w:val="00CB17C1"/>
    <w:rsid w:val="00D00D89"/>
    <w:rsid w:val="00D468A1"/>
    <w:rsid w:val="00D50239"/>
    <w:rsid w:val="00D75B96"/>
    <w:rsid w:val="00D8724E"/>
    <w:rsid w:val="00D92848"/>
    <w:rsid w:val="00DA1CE6"/>
    <w:rsid w:val="00DA2466"/>
    <w:rsid w:val="00DB5827"/>
    <w:rsid w:val="00DD2B31"/>
    <w:rsid w:val="00DF6A12"/>
    <w:rsid w:val="00E118A4"/>
    <w:rsid w:val="00E11A5E"/>
    <w:rsid w:val="00E25AE7"/>
    <w:rsid w:val="00E978E3"/>
    <w:rsid w:val="00EA06E3"/>
    <w:rsid w:val="00EC15FB"/>
    <w:rsid w:val="00F042B0"/>
    <w:rsid w:val="00F05F65"/>
    <w:rsid w:val="00F4227D"/>
    <w:rsid w:val="00F760ED"/>
    <w:rsid w:val="00FD3985"/>
    <w:rsid w:val="00FD5BDD"/>
    <w:rsid w:val="00FE22BD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75EBF"/>
  <w15:chartTrackingRefBased/>
  <w15:docId w15:val="{D472454F-D42B-4FEF-9604-7F0DD40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locked="0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FD3985"/>
    <w:rPr>
      <w:sz w:val="22"/>
      <w:szCs w:val="22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321EA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5F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EA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EAA"/>
    <w:pPr>
      <w:keepNext/>
      <w:keepLines/>
      <w:spacing w:before="80" w:after="0" w:line="240" w:lineRule="auto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B17C1"/>
    <w:pPr>
      <w:keepNext/>
      <w:keepLines/>
      <w:spacing w:before="80" w:after="40"/>
      <w:outlineLvl w:val="4"/>
    </w:pPr>
    <w:rPr>
      <w:rFonts w:eastAsiaTheme="majorEastAsia" w:cstheme="majorBidi"/>
      <w:color w:val="BF62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070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C1"/>
    <w:pPr>
      <w:keepNext/>
      <w:keepLines/>
      <w:spacing w:before="40" w:after="0"/>
      <w:outlineLvl w:val="6"/>
    </w:pPr>
    <w:rPr>
      <w:rFonts w:eastAsiaTheme="majorEastAsia" w:cstheme="majorBidi"/>
      <w:color w:val="7070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C1"/>
    <w:pPr>
      <w:keepNext/>
      <w:keepLines/>
      <w:spacing w:after="0"/>
      <w:outlineLvl w:val="7"/>
    </w:pPr>
    <w:rPr>
      <w:rFonts w:eastAsiaTheme="majorEastAsia" w:cstheme="majorBidi"/>
      <w:i/>
      <w:iCs/>
      <w:color w:val="45454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C1"/>
    <w:pPr>
      <w:keepNext/>
      <w:keepLines/>
      <w:spacing w:after="0"/>
      <w:outlineLvl w:val="8"/>
    </w:pPr>
    <w:rPr>
      <w:rFonts w:eastAsiaTheme="majorEastAsia" w:cstheme="majorBidi"/>
      <w:color w:val="454545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321EAA"/>
    <w:rPr>
      <w:rFonts w:asciiTheme="majorHAnsi" w:eastAsiaTheme="majorEastAsia" w:hAnsiTheme="majorHAnsi" w:cstheme="majorBidi"/>
      <w:sz w:val="48"/>
      <w:szCs w:val="4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5F0E5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21EAA"/>
    <w:rPr>
      <w:rFonts w:asciiTheme="majorHAnsi" w:eastAsiaTheme="majorEastAsia" w:hAnsiTheme="majorHAnsi" w:cstheme="maj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1EAA"/>
    <w:rPr>
      <w:rFonts w:eastAsiaTheme="majorEastAsia" w:cstheme="majorBidi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C1"/>
    <w:rPr>
      <w:rFonts w:eastAsiaTheme="majorEastAsia" w:cstheme="majorBidi"/>
      <w:color w:val="BF62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C1"/>
    <w:rPr>
      <w:rFonts w:eastAsiaTheme="majorEastAsia" w:cstheme="majorBidi"/>
      <w:i/>
      <w:iCs/>
      <w:color w:val="7070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C1"/>
    <w:rPr>
      <w:rFonts w:eastAsiaTheme="majorEastAsia" w:cstheme="majorBidi"/>
      <w:color w:val="7070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C1"/>
    <w:rPr>
      <w:rFonts w:eastAsiaTheme="majorEastAsia" w:cstheme="majorBidi"/>
      <w:i/>
      <w:iCs/>
      <w:color w:val="45454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C1"/>
    <w:rPr>
      <w:rFonts w:eastAsiaTheme="majorEastAsia" w:cstheme="majorBidi"/>
      <w:color w:val="454545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AA"/>
    <w:pPr>
      <w:spacing w:after="0" w:line="240" w:lineRule="auto"/>
      <w:contextualSpacing/>
    </w:pPr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321EAA"/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A0"/>
    <w:pPr>
      <w:numPr>
        <w:ilvl w:val="1"/>
      </w:numPr>
      <w:spacing w:after="0" w:line="240" w:lineRule="auto"/>
    </w:pPr>
    <w:rPr>
      <w:rFonts w:eastAsiaTheme="majorEastAsia" w:cstheme="majorBidi"/>
      <w:b/>
      <w:bCs/>
      <w:color w:val="C8C8C8" w:themeColor="text1" w:themeTint="40"/>
      <w:position w:val="4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6B21A0"/>
    <w:rPr>
      <w:rFonts w:eastAsiaTheme="majorEastAsia" w:cstheme="majorBidi"/>
      <w:b/>
      <w:bCs/>
      <w:color w:val="C8C8C8" w:themeColor="text1" w:themeTint="40"/>
      <w:position w:val="4"/>
      <w:sz w:val="22"/>
      <w:szCs w:val="22"/>
      <w14:ligatures w14:val="all"/>
    </w:rPr>
  </w:style>
  <w:style w:type="paragraph" w:styleId="Quote">
    <w:name w:val="Quote"/>
    <w:basedOn w:val="Normal"/>
    <w:next w:val="Normal"/>
    <w:link w:val="QuoteChar"/>
    <w:uiPriority w:val="29"/>
    <w:rsid w:val="00CB17C1"/>
    <w:pPr>
      <w:spacing w:before="160"/>
      <w:jc w:val="center"/>
    </w:pPr>
    <w:rPr>
      <w:i/>
      <w:iCs/>
      <w:color w:val="5A5A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C1"/>
    <w:rPr>
      <w:i/>
      <w:iCs/>
      <w:color w:val="5A5A5A" w:themeColor="text1" w:themeTint="BF"/>
    </w:rPr>
  </w:style>
  <w:style w:type="paragraph" w:styleId="ListParagraph">
    <w:name w:val="List Paragraph"/>
    <w:basedOn w:val="Normal"/>
    <w:uiPriority w:val="34"/>
    <w:qFormat/>
    <w:rsid w:val="00CB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B17C1"/>
    <w:rPr>
      <w:i/>
      <w:iCs/>
      <w:color w:val="BF62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B17C1"/>
    <w:pPr>
      <w:pBdr>
        <w:top w:val="single" w:sz="4" w:space="10" w:color="BF6200" w:themeColor="accent1" w:themeShade="BF"/>
        <w:bottom w:val="single" w:sz="4" w:space="10" w:color="BF6200" w:themeColor="accent1" w:themeShade="BF"/>
      </w:pBdr>
      <w:spacing w:before="360" w:after="360"/>
      <w:ind w:left="864" w:right="864"/>
      <w:jc w:val="center"/>
    </w:pPr>
    <w:rPr>
      <w:i/>
      <w:iCs/>
      <w:color w:val="BF62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C1"/>
    <w:rPr>
      <w:i/>
      <w:iCs/>
      <w:color w:val="BF6200" w:themeColor="accent1" w:themeShade="BF"/>
    </w:rPr>
  </w:style>
  <w:style w:type="character" w:styleId="IntenseReference">
    <w:name w:val="Intense Reference"/>
    <w:basedOn w:val="DefaultParagraphFont"/>
    <w:uiPriority w:val="32"/>
    <w:rsid w:val="00CB17C1"/>
    <w:rPr>
      <w:b/>
      <w:bCs/>
      <w:smallCaps/>
      <w:color w:val="BF6200" w:themeColor="accent1" w:themeShade="BF"/>
      <w:spacing w:val="5"/>
    </w:rPr>
  </w:style>
  <w:style w:type="character" w:styleId="Strong">
    <w:name w:val="Strong"/>
    <w:uiPriority w:val="22"/>
    <w:qFormat/>
    <w:rsid w:val="00321E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2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2C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8232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C0A1E"/>
    <w:rPr>
      <w:color w:val="FF83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A1E"/>
    <w:rPr>
      <w:color w:val="605E5C"/>
      <w:shd w:val="clear" w:color="auto" w:fill="E1DFDD"/>
    </w:rPr>
  </w:style>
  <w:style w:type="paragraph" w:customStyle="1" w:styleId="HeaderFooter">
    <w:name w:val="Header / Footer"/>
    <w:basedOn w:val="Footer"/>
    <w:link w:val="HeaderFooterChar"/>
    <w:autoRedefine/>
    <w:qFormat/>
    <w:locked/>
    <w:rsid w:val="00611E0F"/>
    <w:pPr>
      <w:spacing w:before="120" w:after="120"/>
      <w:jc w:val="right"/>
    </w:pPr>
    <w:rPr>
      <w:color w:val="919191" w:themeColor="text1" w:themeTint="80"/>
      <w:sz w:val="14"/>
      <w:szCs w:val="14"/>
    </w:rPr>
  </w:style>
  <w:style w:type="character" w:customStyle="1" w:styleId="HeaderFooterChar">
    <w:name w:val="Header / Footer Char"/>
    <w:basedOn w:val="FooterChar"/>
    <w:link w:val="HeaderFooter"/>
    <w:rsid w:val="00611E0F"/>
    <w:rPr>
      <w:color w:val="919191" w:themeColor="text1" w:themeTint="80"/>
      <w:sz w:val="14"/>
      <w:szCs w:val="14"/>
    </w:rPr>
  </w:style>
  <w:style w:type="table" w:styleId="TableGrid">
    <w:name w:val="Table Grid"/>
    <w:basedOn w:val="TableNormal"/>
    <w:uiPriority w:val="39"/>
    <w:locked/>
    <w:rsid w:val="0027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locked/>
    <w:rsid w:val="00273A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styleId="ListTable1Light-Accent1">
    <w:name w:val="List Table 1 Light Accent 1"/>
    <w:basedOn w:val="TableNormal"/>
    <w:uiPriority w:val="46"/>
    <w:locked/>
    <w:rsid w:val="00950A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CC" w:themeFill="accent1" w:themeFillTint="33"/>
      </w:tcPr>
    </w:tblStylePr>
    <w:tblStylePr w:type="band1Horz">
      <w:tblPr/>
      <w:tcPr>
        <w:shd w:val="clear" w:color="auto" w:fill="FFE6CC" w:themeFill="accent1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5B8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B8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7F3" w:themeFill="accent4" w:themeFillTint="33"/>
      </w:tcPr>
    </w:tblStylePr>
    <w:tblStylePr w:type="band1Horz">
      <w:tblPr/>
      <w:tcPr>
        <w:shd w:val="clear" w:color="auto" w:fill="CBE7F3" w:themeFill="accent4" w:themeFillTint="33"/>
      </w:tcPr>
    </w:tblStylePr>
  </w:style>
  <w:style w:type="table" w:styleId="ListTable1Light">
    <w:name w:val="List Table 1 Light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zenzero.sharepoint.com/sites/Brandassetlibrary/Zenzero%20Template%20Library/Zenzero%20Corporate%20Template.dotx" TargetMode="External"/></Relationships>
</file>

<file path=word/theme/theme1.xml><?xml version="1.0" encoding="utf-8"?>
<a:theme xmlns:a="http://schemas.openxmlformats.org/drawingml/2006/main" name="Office Theme">
  <a:themeElements>
    <a:clrScheme name="Zenzero 2026">
      <a:dk1>
        <a:srgbClr val="242424"/>
      </a:dk1>
      <a:lt1>
        <a:srgbClr val="FEFEFE"/>
      </a:lt1>
      <a:dk2>
        <a:srgbClr val="242424"/>
      </a:dk2>
      <a:lt2>
        <a:srgbClr val="F7FAFA"/>
      </a:lt2>
      <a:accent1>
        <a:srgbClr val="FF8300"/>
      </a:accent1>
      <a:accent2>
        <a:srgbClr val="06AEF3"/>
      </a:accent2>
      <a:accent3>
        <a:srgbClr val="164E65"/>
      </a:accent3>
      <a:accent4>
        <a:srgbClr val="247BA1"/>
      </a:accent4>
      <a:accent5>
        <a:srgbClr val="98E0FF"/>
      </a:accent5>
      <a:accent6>
        <a:srgbClr val="C5F3E0"/>
      </a:accent6>
      <a:hlink>
        <a:srgbClr val="FF8300"/>
      </a:hlink>
      <a:folHlink>
        <a:srgbClr val="FF9C00"/>
      </a:folHlink>
    </a:clrScheme>
    <a:fontScheme name="Zenzero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547c72ad-2808-4a6c-a39f-c62a6f355969">
      <UserInfo>
        <DisplayName/>
        <AccountId xsi:nil="true"/>
        <AccountType/>
      </UserInfo>
    </_ApprovalAssignedTo>
    <_ApprovalRespondedBy xmlns="547c72ad-2808-4a6c-a39f-c62a6f355969">
      <UserInfo>
        <DisplayName/>
        <AccountId xsi:nil="true"/>
        <AccountType/>
      </UserInfo>
    </_ApprovalRespondedBy>
    <_ApprovalStatus xmlns="547c72ad-2808-4a6c-a39f-c62a6f355969">0</_ApprovalStatus>
    <_ApprovalSentBy xmlns="547c72ad-2808-4a6c-a39f-c62a6f355969">
      <UserInfo>
        <DisplayName/>
        <AccountId xsi:nil="true"/>
        <AccountType/>
      </UserInfo>
    </_ApprovalSentBy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9F62CAE690340BBAA02EFCF6F3692" ma:contentTypeVersion="10" ma:contentTypeDescription="Create a new document." ma:contentTypeScope="" ma:versionID="735a20a00fa14d005f88c3d7116332d4">
  <xsd:schema xmlns:xsd="http://www.w3.org/2001/XMLSchema" xmlns:xs="http://www.w3.org/2001/XMLSchema" xmlns:p="http://schemas.microsoft.com/office/2006/metadata/properties" xmlns:ns2="547c72ad-2808-4a6c-a39f-c62a6f355969" xmlns:ns3="91d656ba-4899-4d80-a47d-13f0ae515aed" targetNamespace="http://schemas.microsoft.com/office/2006/metadata/properties" ma:root="true" ma:fieldsID="fef75a4888c0775fa58d70171ba83a37" ns2:_="" ns3:_="">
    <xsd:import namespace="547c72ad-2808-4a6c-a39f-c62a6f355969"/>
    <xsd:import namespace="91d656ba-4899-4d80-a47d-13f0ae515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c72ad-2808-4a6c-a39f-c62a6f355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4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5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6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7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656ba-4899-4d80-a47d-13f0ae515a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45A1FE-C265-4BD6-8DCE-9F9D7343FBD0}">
  <ds:schemaRefs>
    <ds:schemaRef ds:uri="http://schemas.microsoft.com/office/2006/metadata/properties"/>
    <ds:schemaRef ds:uri="http://schemas.microsoft.com/office/infopath/2007/PartnerControls"/>
    <ds:schemaRef ds:uri="547c72ad-2808-4a6c-a39f-c62a6f355969"/>
  </ds:schemaRefs>
</ds:datastoreItem>
</file>

<file path=customXml/itemProps2.xml><?xml version="1.0" encoding="utf-8"?>
<ds:datastoreItem xmlns:ds="http://schemas.openxmlformats.org/officeDocument/2006/customXml" ds:itemID="{F6683688-C3A2-453D-8A29-E77F1A6E27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F3041F-CD8D-4252-B909-06DDDB468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c72ad-2808-4a6c-a39f-c62a6f355969"/>
    <ds:schemaRef ds:uri="91d656ba-4899-4d80-a47d-13f0ae515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438314-F8D7-439B-91B8-5D0DB5B0E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Zenzero%20Corporate%20Template</Template>
  <TotalTime>36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{documentTitle}</vt:lpstr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{documentTitle}</dc:title>
  <dc:subject>Statement of Works</dc:subject>
  <dc:creator>Jacob Rankin</dc:creator>
  <cp:keywords/>
  <dc:description/>
  <cp:lastModifiedBy>Jacob Rankin</cp:lastModifiedBy>
  <cp:revision>1</cp:revision>
  <cp:lastPrinted>2026-05-06T07:12:00Z</cp:lastPrinted>
  <dcterms:created xsi:type="dcterms:W3CDTF">2026-06-23T10:17:00Z</dcterms:created>
  <dcterms:modified xsi:type="dcterms:W3CDTF">2026-06-23T10:53:00Z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0x0101001649F62CAE690340BBAA02EFCF6F3692</vt:lpwstr>
  </property>
</Properties>
</file>